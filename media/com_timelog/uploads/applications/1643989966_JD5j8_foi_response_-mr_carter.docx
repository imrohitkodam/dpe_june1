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21C12" w14:textId="3247B8B5" w:rsidR="00EE4E40" w:rsidRDefault="005936F7" w:rsidP="005936F7">
      <w:pPr>
        <w:spacing w:after="0" w:line="240" w:lineRule="auto"/>
        <w:jc w:val="right"/>
      </w:pPr>
      <w:r>
        <w:t>Monday 7</w:t>
      </w:r>
      <w:r w:rsidRPr="005936F7">
        <w:rPr>
          <w:vertAlign w:val="superscript"/>
        </w:rPr>
        <w:t>th</w:t>
      </w:r>
      <w:r>
        <w:t xml:space="preserve"> February 2022</w:t>
      </w:r>
    </w:p>
    <w:p w14:paraId="4D3BC963" w14:textId="77777777" w:rsidR="00886510" w:rsidRDefault="00886510" w:rsidP="00886510">
      <w:pPr>
        <w:spacing w:after="0" w:line="240" w:lineRule="auto"/>
      </w:pPr>
    </w:p>
    <w:p w14:paraId="6A83D5A6" w14:textId="77777777" w:rsidR="00886510" w:rsidRDefault="00886510" w:rsidP="00886510">
      <w:pPr>
        <w:spacing w:after="0" w:line="240" w:lineRule="auto"/>
      </w:pPr>
    </w:p>
    <w:p w14:paraId="5EA836B7" w14:textId="77777777" w:rsidR="00886510" w:rsidRDefault="00886510" w:rsidP="00886510">
      <w:pPr>
        <w:spacing w:after="0" w:line="240" w:lineRule="auto"/>
      </w:pPr>
      <w:r>
        <w:t>Mr Carter</w:t>
      </w:r>
    </w:p>
    <w:p w14:paraId="7647FC85" w14:textId="77777777" w:rsidR="00886510" w:rsidRDefault="00372465" w:rsidP="00886510">
      <w:pPr>
        <w:spacing w:after="0" w:line="240" w:lineRule="auto"/>
      </w:pPr>
      <w:hyperlink r:id="rId11" w:history="1">
        <w:r w:rsidR="00886510" w:rsidRPr="0065219A">
          <w:rPr>
            <w:rStyle w:val="Hyperlink"/>
          </w:rPr>
          <w:t>richardcartar@icloud.com</w:t>
        </w:r>
      </w:hyperlink>
    </w:p>
    <w:p w14:paraId="42AF65B0" w14:textId="77777777" w:rsidR="00886510" w:rsidRDefault="00886510" w:rsidP="00886510">
      <w:pPr>
        <w:spacing w:after="0" w:line="240" w:lineRule="auto"/>
      </w:pPr>
    </w:p>
    <w:p w14:paraId="5DDCF604" w14:textId="77777777" w:rsidR="00886510" w:rsidRDefault="00886510" w:rsidP="00886510">
      <w:pPr>
        <w:spacing w:after="0" w:line="240" w:lineRule="auto"/>
      </w:pPr>
    </w:p>
    <w:p w14:paraId="00D6D292" w14:textId="77777777" w:rsidR="00886510" w:rsidRDefault="00886510" w:rsidP="00886510">
      <w:pPr>
        <w:spacing w:after="0" w:line="240" w:lineRule="auto"/>
      </w:pPr>
      <w:r>
        <w:t>Dear Mr Carter</w:t>
      </w:r>
    </w:p>
    <w:p w14:paraId="4C58D9B8" w14:textId="77777777" w:rsidR="00886510" w:rsidRDefault="00886510" w:rsidP="00886510">
      <w:pPr>
        <w:spacing w:after="0" w:line="240" w:lineRule="auto"/>
      </w:pPr>
    </w:p>
    <w:p w14:paraId="07A547E8" w14:textId="43BD3899" w:rsidR="00886510" w:rsidRDefault="00886510" w:rsidP="00886510">
      <w:pPr>
        <w:spacing w:after="0" w:line="240" w:lineRule="auto"/>
        <w:jc w:val="both"/>
      </w:pPr>
      <w:r>
        <w:t>Thank you for your email dated 22</w:t>
      </w:r>
      <w:r w:rsidRPr="00886510">
        <w:rPr>
          <w:vertAlign w:val="superscript"/>
        </w:rPr>
        <w:t>nd</w:t>
      </w:r>
      <w:r>
        <w:t xml:space="preserve"> January</w:t>
      </w:r>
      <w:r w:rsidR="0082273F">
        <w:t xml:space="preserve"> </w:t>
      </w:r>
      <w:r>
        <w:t>2022 making a request for information under the Freedom of Information Act 2000.</w:t>
      </w:r>
    </w:p>
    <w:p w14:paraId="6AC448F9" w14:textId="77777777" w:rsidR="00886510" w:rsidRDefault="00886510" w:rsidP="00886510">
      <w:pPr>
        <w:spacing w:after="0" w:line="240" w:lineRule="auto"/>
      </w:pPr>
    </w:p>
    <w:p w14:paraId="0730736B" w14:textId="77777777" w:rsidR="00886510" w:rsidRDefault="00886510" w:rsidP="00886510">
      <w:pPr>
        <w:spacing w:after="0" w:line="240" w:lineRule="auto"/>
      </w:pPr>
      <w:r>
        <w:t>Your request was as follows:</w:t>
      </w:r>
    </w:p>
    <w:p w14:paraId="68C88631" w14:textId="77777777" w:rsidR="00886510" w:rsidRDefault="00886510" w:rsidP="00886510">
      <w:pPr>
        <w:spacing w:after="0" w:line="240" w:lineRule="auto"/>
      </w:pPr>
    </w:p>
    <w:p w14:paraId="6FD0FA16" w14:textId="77777777" w:rsidR="00886510" w:rsidRPr="005936F7" w:rsidRDefault="00886510" w:rsidP="005936F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i/>
        </w:rPr>
      </w:pPr>
      <w:r w:rsidRPr="005936F7">
        <w:rPr>
          <w:rFonts w:eastAsia="Times New Roman"/>
          <w:i/>
        </w:rPr>
        <w:t>Copies of the minutes of the Governors Meetings of the Federation for the last two years</w:t>
      </w:r>
    </w:p>
    <w:p w14:paraId="3F171A99" w14:textId="77777777" w:rsidR="00886510" w:rsidRDefault="00886510" w:rsidP="00886510">
      <w:pPr>
        <w:spacing w:after="0" w:line="240" w:lineRule="auto"/>
        <w:rPr>
          <w:rFonts w:eastAsia="Times New Roman"/>
        </w:rPr>
      </w:pPr>
    </w:p>
    <w:p w14:paraId="74643C1E" w14:textId="7FD8C1A5" w:rsidR="00886510" w:rsidRDefault="00886510" w:rsidP="00886510">
      <w:pPr>
        <w:spacing w:after="0" w:line="240" w:lineRule="auto"/>
      </w:pPr>
      <w:r>
        <w:t xml:space="preserve">I enclose </w:t>
      </w:r>
      <w:r w:rsidR="006B4E0B">
        <w:t xml:space="preserve">copies of following minutes to fulfil your </w:t>
      </w:r>
      <w:r>
        <w:t>request.</w:t>
      </w:r>
    </w:p>
    <w:p w14:paraId="44633140" w14:textId="77777777" w:rsidR="006B4E0B" w:rsidRDefault="006B4E0B" w:rsidP="00886510">
      <w:pPr>
        <w:spacing w:after="0" w:line="240" w:lineRule="auto"/>
      </w:pPr>
    </w:p>
    <w:p w14:paraId="2C6542E3" w14:textId="3476F887" w:rsidR="006B4E0B" w:rsidRDefault="006B4E0B" w:rsidP="005936F7">
      <w:pPr>
        <w:pStyle w:val="ListParagraph"/>
        <w:numPr>
          <w:ilvl w:val="0"/>
          <w:numId w:val="2"/>
        </w:numPr>
        <w:spacing w:after="0" w:line="240" w:lineRule="auto"/>
      </w:pPr>
      <w:r>
        <w:t>Full Governing Board</w:t>
      </w:r>
      <w:r w:rsidR="005936F7">
        <w:t xml:space="preserve"> of the Pilgrim Federation meeting minutes for the last two years</w:t>
      </w:r>
      <w:bookmarkStart w:id="0" w:name="_GoBack"/>
      <w:bookmarkEnd w:id="0"/>
    </w:p>
    <w:p w14:paraId="5BEEABA8" w14:textId="77777777" w:rsidR="005B405C" w:rsidRDefault="005B405C" w:rsidP="00886510">
      <w:pPr>
        <w:spacing w:after="0" w:line="240" w:lineRule="auto"/>
      </w:pPr>
    </w:p>
    <w:p w14:paraId="3AD29972" w14:textId="77777777" w:rsidR="00886510" w:rsidRPr="00886510" w:rsidRDefault="00886510" w:rsidP="00886510">
      <w:pPr>
        <w:spacing w:after="0" w:line="240" w:lineRule="auto"/>
        <w:jc w:val="both"/>
        <w:rPr>
          <w:rFonts w:eastAsia="Times New Roman" w:cs="Calibri"/>
          <w:szCs w:val="26"/>
        </w:rPr>
      </w:pPr>
      <w:r w:rsidRPr="00886510">
        <w:rPr>
          <w:rFonts w:eastAsia="Times New Roman" w:cs="Calibri"/>
          <w:szCs w:val="26"/>
        </w:rPr>
        <w:t xml:space="preserve">If you are unhappy with the response or service you have received in relation to this request and wish to make a complaint, or request an independent internal review of the response, please contact </w:t>
      </w:r>
      <w:r>
        <w:rPr>
          <w:rFonts w:eastAsia="Times New Roman" w:cs="Calibri"/>
          <w:szCs w:val="26"/>
        </w:rPr>
        <w:t xml:space="preserve">the Chair of Governor’s, Mr John Burrows, c/o Hindringham School </w:t>
      </w:r>
      <w:r w:rsidRPr="00886510">
        <w:rPr>
          <w:rFonts w:eastAsia="Times New Roman" w:cs="Calibri"/>
          <w:szCs w:val="26"/>
        </w:rPr>
        <w:t>within 40 working days from the date of this response.</w:t>
      </w:r>
    </w:p>
    <w:p w14:paraId="3C558BD2" w14:textId="77777777" w:rsidR="00886510" w:rsidRPr="00886510" w:rsidRDefault="00886510" w:rsidP="00886510">
      <w:pPr>
        <w:spacing w:after="0" w:line="240" w:lineRule="auto"/>
        <w:jc w:val="both"/>
        <w:rPr>
          <w:rFonts w:eastAsia="Times New Roman" w:cs="Calibri"/>
          <w:szCs w:val="26"/>
        </w:rPr>
      </w:pPr>
    </w:p>
    <w:p w14:paraId="38E1D639" w14:textId="62E8A360" w:rsidR="00886510" w:rsidRPr="00886510" w:rsidRDefault="00886510" w:rsidP="00886510">
      <w:pPr>
        <w:spacing w:after="0" w:line="240" w:lineRule="auto"/>
        <w:jc w:val="both"/>
        <w:rPr>
          <w:rFonts w:cs="Calibri"/>
          <w:szCs w:val="26"/>
        </w:rPr>
      </w:pPr>
      <w:r w:rsidRPr="00886510">
        <w:rPr>
          <w:rFonts w:eastAsia="Times New Roman" w:cs="Calibri"/>
          <w:szCs w:val="26"/>
        </w:rPr>
        <w:t xml:space="preserve">Furthermore, if you are not satisfied with the outcome of your complaint, you may then apply directly to the Information Commissioner for a final decision.  Generally, the Information Commissioner’s Office cannot make a decision unless you have exhausted the </w:t>
      </w:r>
      <w:r w:rsidR="00D3502E">
        <w:rPr>
          <w:rFonts w:eastAsia="Times New Roman" w:cs="Calibri"/>
          <w:szCs w:val="26"/>
        </w:rPr>
        <w:t xml:space="preserve">review </w:t>
      </w:r>
      <w:r w:rsidRPr="00886510">
        <w:rPr>
          <w:rFonts w:eastAsia="Times New Roman" w:cs="Calibri"/>
          <w:szCs w:val="26"/>
        </w:rPr>
        <w:t xml:space="preserve">procedure provided by </w:t>
      </w:r>
      <w:r>
        <w:rPr>
          <w:rFonts w:eastAsia="Times New Roman" w:cs="Calibri"/>
          <w:szCs w:val="26"/>
        </w:rPr>
        <w:t>the Pilgrim Federation</w:t>
      </w:r>
      <w:r w:rsidRPr="00886510">
        <w:rPr>
          <w:rFonts w:eastAsia="Times New Roman" w:cs="Calibri"/>
          <w:szCs w:val="26"/>
        </w:rPr>
        <w:t xml:space="preserve">.  The Information Commissioner </w:t>
      </w:r>
      <w:proofErr w:type="gramStart"/>
      <w:r w:rsidRPr="00886510">
        <w:rPr>
          <w:rFonts w:eastAsia="Times New Roman" w:cs="Calibri"/>
          <w:szCs w:val="26"/>
        </w:rPr>
        <w:t>can be contacted</w:t>
      </w:r>
      <w:proofErr w:type="gramEnd"/>
      <w:r w:rsidRPr="00886510">
        <w:rPr>
          <w:rFonts w:eastAsia="Times New Roman" w:cs="Calibri"/>
          <w:szCs w:val="26"/>
        </w:rPr>
        <w:t xml:space="preserve"> at:</w:t>
      </w:r>
    </w:p>
    <w:p w14:paraId="4AE427DE" w14:textId="77777777" w:rsidR="00886510" w:rsidRPr="00886510" w:rsidRDefault="00886510" w:rsidP="00886510">
      <w:pPr>
        <w:spacing w:after="0" w:line="240" w:lineRule="auto"/>
        <w:jc w:val="both"/>
        <w:rPr>
          <w:rFonts w:eastAsia="Times New Roman" w:cs="Calibri"/>
          <w:szCs w:val="26"/>
        </w:rPr>
      </w:pPr>
    </w:p>
    <w:p w14:paraId="2DDA3D5A" w14:textId="77777777" w:rsidR="00886510" w:rsidRPr="00886510" w:rsidRDefault="00886510" w:rsidP="00886510">
      <w:pPr>
        <w:spacing w:after="0" w:line="240" w:lineRule="auto"/>
        <w:jc w:val="both"/>
        <w:rPr>
          <w:rFonts w:cs="Calibri"/>
          <w:szCs w:val="26"/>
        </w:rPr>
      </w:pPr>
      <w:r w:rsidRPr="00886510">
        <w:rPr>
          <w:rFonts w:eastAsia="Times New Roman" w:cs="Calibri"/>
          <w:szCs w:val="26"/>
        </w:rPr>
        <w:t>The Information Commissioner’s Office</w:t>
      </w:r>
    </w:p>
    <w:p w14:paraId="28706709" w14:textId="77777777" w:rsidR="00886510" w:rsidRPr="00886510" w:rsidRDefault="00886510" w:rsidP="00886510">
      <w:pPr>
        <w:spacing w:after="0" w:line="240" w:lineRule="auto"/>
        <w:jc w:val="both"/>
        <w:rPr>
          <w:rFonts w:cs="Calibri"/>
          <w:szCs w:val="26"/>
        </w:rPr>
      </w:pPr>
      <w:r w:rsidRPr="00886510">
        <w:rPr>
          <w:rFonts w:eastAsia="Times New Roman" w:cs="Calibri"/>
          <w:szCs w:val="26"/>
        </w:rPr>
        <w:t>Wycliffe House</w:t>
      </w:r>
    </w:p>
    <w:p w14:paraId="7B2D86BA" w14:textId="77777777" w:rsidR="00886510" w:rsidRPr="00886510" w:rsidRDefault="00886510" w:rsidP="00886510">
      <w:pPr>
        <w:spacing w:after="0" w:line="240" w:lineRule="auto"/>
        <w:jc w:val="both"/>
        <w:rPr>
          <w:rFonts w:cs="Calibri"/>
          <w:szCs w:val="26"/>
        </w:rPr>
      </w:pPr>
      <w:r w:rsidRPr="00886510">
        <w:rPr>
          <w:rFonts w:eastAsia="Times New Roman" w:cs="Calibri"/>
          <w:szCs w:val="26"/>
        </w:rPr>
        <w:t>Water Lane</w:t>
      </w:r>
    </w:p>
    <w:p w14:paraId="1C969232" w14:textId="77777777" w:rsidR="00886510" w:rsidRPr="00886510" w:rsidRDefault="00886510" w:rsidP="00886510">
      <w:pPr>
        <w:spacing w:after="0" w:line="240" w:lineRule="auto"/>
        <w:jc w:val="both"/>
        <w:rPr>
          <w:rFonts w:cs="Calibri"/>
          <w:szCs w:val="26"/>
        </w:rPr>
      </w:pPr>
      <w:r w:rsidRPr="00886510">
        <w:rPr>
          <w:rFonts w:eastAsia="Times New Roman" w:cs="Calibri"/>
          <w:szCs w:val="26"/>
        </w:rPr>
        <w:t>Wilmslow</w:t>
      </w:r>
    </w:p>
    <w:p w14:paraId="57734F1F" w14:textId="77777777" w:rsidR="00886510" w:rsidRPr="00886510" w:rsidRDefault="00886510" w:rsidP="00886510">
      <w:pPr>
        <w:spacing w:after="0" w:line="240" w:lineRule="auto"/>
        <w:jc w:val="both"/>
        <w:rPr>
          <w:rFonts w:cs="Calibri"/>
          <w:szCs w:val="26"/>
        </w:rPr>
      </w:pPr>
      <w:r w:rsidRPr="00886510">
        <w:rPr>
          <w:rFonts w:eastAsia="Times New Roman" w:cs="Calibri"/>
          <w:szCs w:val="26"/>
        </w:rPr>
        <w:t>Cheshire</w:t>
      </w:r>
    </w:p>
    <w:p w14:paraId="7DAF329F" w14:textId="77777777" w:rsidR="00886510" w:rsidRDefault="00886510" w:rsidP="00886510">
      <w:pPr>
        <w:spacing w:after="0" w:line="240" w:lineRule="auto"/>
        <w:rPr>
          <w:rFonts w:eastAsia="Times New Roman" w:cs="Calibri"/>
          <w:szCs w:val="26"/>
        </w:rPr>
      </w:pPr>
      <w:r w:rsidRPr="00886510">
        <w:rPr>
          <w:rFonts w:eastAsia="Times New Roman" w:cs="Calibri"/>
          <w:szCs w:val="26"/>
        </w:rPr>
        <w:t>SK9 5AF</w:t>
      </w:r>
    </w:p>
    <w:p w14:paraId="45360036" w14:textId="77777777" w:rsidR="006B4E0B" w:rsidRDefault="006B4E0B" w:rsidP="00886510">
      <w:pPr>
        <w:spacing w:after="0" w:line="240" w:lineRule="auto"/>
        <w:rPr>
          <w:rFonts w:eastAsia="Times New Roman" w:cs="Calibri"/>
          <w:szCs w:val="26"/>
        </w:rPr>
      </w:pPr>
    </w:p>
    <w:p w14:paraId="43B2FA99" w14:textId="77777777" w:rsidR="006B4E0B" w:rsidRDefault="006B4E0B" w:rsidP="00886510">
      <w:pPr>
        <w:spacing w:after="0" w:line="240" w:lineRule="auto"/>
        <w:rPr>
          <w:rFonts w:eastAsia="Times New Roman" w:cs="Calibri"/>
          <w:szCs w:val="26"/>
        </w:rPr>
      </w:pPr>
      <w:r>
        <w:rPr>
          <w:rFonts w:eastAsia="Times New Roman" w:cs="Calibri"/>
          <w:szCs w:val="26"/>
        </w:rPr>
        <w:t>Yours sincerely</w:t>
      </w:r>
    </w:p>
    <w:p w14:paraId="44449766" w14:textId="77777777" w:rsidR="006B4E0B" w:rsidRDefault="006B4E0B" w:rsidP="00886510">
      <w:pPr>
        <w:spacing w:after="0" w:line="240" w:lineRule="auto"/>
        <w:rPr>
          <w:rFonts w:eastAsia="Times New Roman" w:cs="Calibri"/>
          <w:szCs w:val="26"/>
        </w:rPr>
      </w:pPr>
    </w:p>
    <w:p w14:paraId="1670F967" w14:textId="77777777" w:rsidR="006B4E0B" w:rsidRDefault="006B4E0B" w:rsidP="00886510">
      <w:pPr>
        <w:spacing w:after="0" w:line="240" w:lineRule="auto"/>
        <w:rPr>
          <w:rFonts w:eastAsia="Times New Roman" w:cs="Calibri"/>
          <w:szCs w:val="26"/>
        </w:rPr>
      </w:pPr>
    </w:p>
    <w:p w14:paraId="071C93A0" w14:textId="77777777" w:rsidR="006B4E0B" w:rsidRDefault="006B4E0B" w:rsidP="00886510">
      <w:pPr>
        <w:spacing w:after="0" w:line="240" w:lineRule="auto"/>
        <w:rPr>
          <w:rFonts w:eastAsia="Times New Roman" w:cs="Calibri"/>
          <w:szCs w:val="26"/>
        </w:rPr>
      </w:pPr>
    </w:p>
    <w:p w14:paraId="6E58253B" w14:textId="77777777" w:rsidR="006B4E0B" w:rsidRDefault="006B4E0B" w:rsidP="00886510">
      <w:pPr>
        <w:spacing w:after="0" w:line="240" w:lineRule="auto"/>
        <w:rPr>
          <w:rFonts w:eastAsia="Times New Roman" w:cs="Calibri"/>
          <w:szCs w:val="26"/>
        </w:rPr>
      </w:pPr>
    </w:p>
    <w:p w14:paraId="46994CE8" w14:textId="77777777" w:rsidR="006B4E0B" w:rsidRDefault="006B4E0B" w:rsidP="00886510">
      <w:pPr>
        <w:spacing w:after="0" w:line="240" w:lineRule="auto"/>
        <w:rPr>
          <w:rFonts w:eastAsia="Times New Roman" w:cs="Calibri"/>
          <w:szCs w:val="26"/>
        </w:rPr>
      </w:pPr>
      <w:r>
        <w:rPr>
          <w:rFonts w:eastAsia="Times New Roman" w:cs="Calibri"/>
          <w:szCs w:val="26"/>
        </w:rPr>
        <w:t>Mr Snowdon</w:t>
      </w:r>
    </w:p>
    <w:p w14:paraId="02283F85" w14:textId="77777777" w:rsidR="006B4E0B" w:rsidRPr="00886510" w:rsidRDefault="006B4E0B" w:rsidP="00886510">
      <w:pPr>
        <w:spacing w:after="0" w:line="240" w:lineRule="auto"/>
        <w:rPr>
          <w:sz w:val="18"/>
        </w:rPr>
      </w:pPr>
      <w:r>
        <w:rPr>
          <w:rFonts w:eastAsia="Times New Roman" w:cs="Calibri"/>
          <w:szCs w:val="26"/>
        </w:rPr>
        <w:t>Executive Head</w:t>
      </w:r>
    </w:p>
    <w:sectPr w:rsidR="006B4E0B" w:rsidRPr="00886510" w:rsidSect="00BA4270">
      <w:headerReference w:type="default" r:id="rId12"/>
      <w:footerReference w:type="default" r:id="rId13"/>
      <w:pgSz w:w="11906" w:h="16838"/>
      <w:pgMar w:top="962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854B9" w14:textId="77777777" w:rsidR="00372465" w:rsidRDefault="00372465" w:rsidP="00914FD7">
      <w:pPr>
        <w:spacing w:after="0" w:line="240" w:lineRule="auto"/>
      </w:pPr>
      <w:r>
        <w:separator/>
      </w:r>
    </w:p>
  </w:endnote>
  <w:endnote w:type="continuationSeparator" w:id="0">
    <w:p w14:paraId="4B1DF0B3" w14:textId="77777777" w:rsidR="00372465" w:rsidRDefault="00372465" w:rsidP="0091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F85A8" w14:textId="77777777" w:rsidR="00553574" w:rsidRDefault="00B331B9" w:rsidP="00914FD7"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AF9576D" wp14:editId="3A9BBCA7">
              <wp:simplePos x="0" y="0"/>
              <wp:positionH relativeFrom="column">
                <wp:posOffset>5095875</wp:posOffset>
              </wp:positionH>
              <wp:positionV relativeFrom="paragraph">
                <wp:posOffset>-3810</wp:posOffset>
              </wp:positionV>
              <wp:extent cx="1809750" cy="689610"/>
              <wp:effectExtent l="0" t="0" r="19050" b="1524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689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ACE2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Walsingham C of E Primary School</w:t>
                          </w:r>
                        </w:p>
                        <w:p w14:paraId="7AEF44CC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Wells Road, Walsingham</w:t>
                          </w:r>
                        </w:p>
                        <w:p w14:paraId="482F3920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Norfolk, NR226DU</w:t>
                          </w:r>
                        </w:p>
                        <w:p w14:paraId="56AF5392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01328 820265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957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1.25pt;margin-top:-.3pt;width:142.5pt;height:54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">
              <v:textbox>
                <w:txbxContent>
                  <w:p w14:paraId="4A42ACE2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Walsingham C of E Primary School</w:t>
                    </w:r>
                  </w:p>
                  <w:p w14:paraId="7AEF44CC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Wells Road, Walsingham</w:t>
                    </w:r>
                  </w:p>
                  <w:p w14:paraId="482F3920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Norfolk, NR226DU</w:t>
                    </w:r>
                  </w:p>
                  <w:p w14:paraId="56AF5392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01328 820265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A11429" wp14:editId="558F12EE">
              <wp:simplePos x="0" y="0"/>
              <wp:positionH relativeFrom="column">
                <wp:posOffset>3333750</wp:posOffset>
              </wp:positionH>
              <wp:positionV relativeFrom="paragraph">
                <wp:posOffset>-3810</wp:posOffset>
              </wp:positionV>
              <wp:extent cx="1676400" cy="689610"/>
              <wp:effectExtent l="0" t="0" r="19050" b="1524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0" cy="689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7615F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Kelling C of E Primary School</w:t>
                          </w:r>
                        </w:p>
                        <w:p w14:paraId="7AEF2544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Salthouse Road, Kelling</w:t>
                          </w:r>
                        </w:p>
                        <w:p w14:paraId="4375A4E7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Norfolk, NR257ED</w:t>
                          </w:r>
                        </w:p>
                        <w:p w14:paraId="13440DDC" w14:textId="77777777" w:rsidR="00553574" w:rsidRPr="00914FD7" w:rsidRDefault="00553574" w:rsidP="00914FD7">
                          <w:pPr>
                            <w:spacing w:after="0"/>
                            <w:rPr>
                              <w:sz w:val="18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01263 588230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A11429" id="_x0000_s1027" type="#_x0000_t202" style="position:absolute;margin-left:262.5pt;margin-top:-.3pt;width:132pt;height:54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">
              <v:textbox>
                <w:txbxContent>
                  <w:p w14:paraId="0BC7615F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Kelling C of E Primary School</w:t>
                    </w:r>
                  </w:p>
                  <w:p w14:paraId="7AEF2544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Salthouse Road, Kelling</w:t>
                    </w:r>
                  </w:p>
                  <w:p w14:paraId="4375A4E7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Norfolk, NR257ED</w:t>
                    </w:r>
                  </w:p>
                  <w:p w14:paraId="13440DDC" w14:textId="77777777" w:rsidR="00553574" w:rsidRPr="00914FD7" w:rsidRDefault="00553574" w:rsidP="00914FD7">
                    <w:pPr>
                      <w:spacing w:after="0"/>
                      <w:rPr>
                        <w:sz w:val="18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01263 588230</w:t>
                    </w:r>
                  </w:p>
                </w:txbxContent>
              </v:textbox>
            </v:shape>
          </w:pict>
        </mc:Fallback>
      </mc:AlternateContent>
    </w:r>
    <w:r w:rsidR="00553574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CD60A7A" wp14:editId="6A5CD83D">
              <wp:simplePos x="0" y="0"/>
              <wp:positionH relativeFrom="column">
                <wp:posOffset>1457326</wp:posOffset>
              </wp:positionH>
              <wp:positionV relativeFrom="paragraph">
                <wp:posOffset>-3810</wp:posOffset>
              </wp:positionV>
              <wp:extent cx="1809750" cy="689610"/>
              <wp:effectExtent l="0" t="0" r="19050" b="1524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689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619722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Hindringham C of E Primary School</w:t>
                          </w:r>
                        </w:p>
                        <w:p w14:paraId="04EFCC12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Wells Road, Hindringham</w:t>
                          </w:r>
                        </w:p>
                        <w:p w14:paraId="7E748469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Norfolk, NR210PL</w:t>
                          </w:r>
                        </w:p>
                        <w:p w14:paraId="5708A0FC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01328 878323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D60A7A" id="_x0000_s1028" type="#_x0000_t202" style="position:absolute;margin-left:114.75pt;margin-top:-.3pt;width:142.5pt;height:5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">
              <v:textbox>
                <w:txbxContent>
                  <w:p w14:paraId="52619722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Hindringham C of E Primary School</w:t>
                    </w:r>
                  </w:p>
                  <w:p w14:paraId="04EFCC12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Wells Road, Hindringham</w:t>
                    </w:r>
                  </w:p>
                  <w:p w14:paraId="7E748469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Norfolk, NR210PL</w:t>
                    </w:r>
                  </w:p>
                  <w:p w14:paraId="5708A0FC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01328 878323</w:t>
                    </w:r>
                  </w:p>
                </w:txbxContent>
              </v:textbox>
            </v:shape>
          </w:pict>
        </mc:Fallback>
      </mc:AlternateContent>
    </w:r>
    <w:r w:rsidR="00553574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E087FC" wp14:editId="6ECD90A2">
              <wp:simplePos x="0" y="0"/>
              <wp:positionH relativeFrom="column">
                <wp:posOffset>-304800</wp:posOffset>
              </wp:positionH>
              <wp:positionV relativeFrom="paragraph">
                <wp:posOffset>-3810</wp:posOffset>
              </wp:positionV>
              <wp:extent cx="1676400" cy="689610"/>
              <wp:effectExtent l="0" t="0" r="19050" b="1524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0" cy="689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E2ABE9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Blakeney C of E Primary School</w:t>
                          </w:r>
                        </w:p>
                        <w:p w14:paraId="10E9CF8F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Wiveton Road, Blakeney</w:t>
                          </w:r>
                        </w:p>
                        <w:p w14:paraId="74CC4B9E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Norfolk, NR257NJ</w:t>
                          </w:r>
                        </w:p>
                        <w:p w14:paraId="5C7DEA77" w14:textId="77777777" w:rsidR="00553574" w:rsidRPr="00B9209F" w:rsidRDefault="00553574" w:rsidP="00914FD7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 w:rsidRPr="00B9209F">
                            <w:rPr>
                              <w:sz w:val="16"/>
                              <w:szCs w:val="16"/>
                            </w:rPr>
                            <w:t>01263 740531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E087FC" id="_x0000_s1029" type="#_x0000_t202" style="position:absolute;margin-left:-24pt;margin-top:-.3pt;width:132pt;height:54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">
              <v:textbox>
                <w:txbxContent>
                  <w:p w14:paraId="16E2ABE9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Blakeney C of E Primary School</w:t>
                    </w:r>
                  </w:p>
                  <w:p w14:paraId="10E9CF8F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Wiveton Road, Blakeney</w:t>
                    </w:r>
                  </w:p>
                  <w:p w14:paraId="74CC4B9E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Norfolk, NR257NJ</w:t>
                    </w:r>
                  </w:p>
                  <w:p w14:paraId="5C7DEA77" w14:textId="77777777" w:rsidR="00553574" w:rsidRPr="00B9209F" w:rsidRDefault="00553574" w:rsidP="00914FD7">
                    <w:pPr>
                      <w:spacing w:after="0"/>
                      <w:rPr>
                        <w:sz w:val="16"/>
                        <w:szCs w:val="16"/>
                      </w:rPr>
                    </w:pPr>
                    <w:r w:rsidRPr="00B9209F">
                      <w:rPr>
                        <w:sz w:val="16"/>
                        <w:szCs w:val="16"/>
                      </w:rPr>
                      <w:t>01263 740531</w:t>
                    </w:r>
                  </w:p>
                </w:txbxContent>
              </v:textbox>
            </v:shape>
          </w:pict>
        </mc:Fallback>
      </mc:AlternateContent>
    </w:r>
    <w:r w:rsidR="00553574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3278A2" wp14:editId="2E4ABA57">
              <wp:simplePos x="0" y="0"/>
              <wp:positionH relativeFrom="column">
                <wp:posOffset>4562475</wp:posOffset>
              </wp:positionH>
              <wp:positionV relativeFrom="paragraph">
                <wp:posOffset>729615</wp:posOffset>
              </wp:positionV>
              <wp:extent cx="923290" cy="762000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3290" cy="7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7489B6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Wiveton Road</w:t>
                          </w:r>
                        </w:p>
                        <w:p w14:paraId="47D3DBAA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Blakeney</w:t>
                          </w:r>
                        </w:p>
                        <w:p w14:paraId="259EECB7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Holt</w:t>
                          </w:r>
                        </w:p>
                        <w:p w14:paraId="5CEBE7CB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Norfolk</w:t>
                          </w:r>
                        </w:p>
                        <w:p w14:paraId="6128433E" w14:textId="77777777" w:rsidR="00553574" w:rsidRPr="00C925A0" w:rsidRDefault="00553574" w:rsidP="00CE61DD">
                          <w:pPr>
                            <w:jc w:val="right"/>
                            <w:rPr>
                              <w:color w:val="7030A0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NR25 7NJ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278A2" id="Text Box 8" o:spid="_x0000_s1030" type="#_x0000_t202" style="position:absolute;margin-left:359.25pt;margin-top:57.45pt;width:72.7pt;height: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" stroked="f">
              <v:textbox>
                <w:txbxContent>
                  <w:p w14:paraId="2E7489B6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Wiveton Road</w:t>
                    </w:r>
                  </w:p>
                  <w:p w14:paraId="47D3DBAA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Blakeney</w:t>
                    </w:r>
                  </w:p>
                  <w:p w14:paraId="259EECB7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Holt</w:t>
                    </w:r>
                  </w:p>
                  <w:p w14:paraId="5CEBE7CB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Norfolk</w:t>
                    </w:r>
                  </w:p>
                  <w:p w14:paraId="6128433E" w14:textId="77777777" w:rsidR="00553574" w:rsidRPr="00C925A0" w:rsidRDefault="00553574" w:rsidP="00CE61DD">
                    <w:pPr>
                      <w:jc w:val="right"/>
                      <w:rPr>
                        <w:color w:val="7030A0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NR25 7NJ</w:t>
                    </w:r>
                  </w:p>
                </w:txbxContent>
              </v:textbox>
            </v:shape>
          </w:pict>
        </mc:Fallback>
      </mc:AlternateContent>
    </w:r>
    <w:r w:rsidR="00553574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DB6D22" wp14:editId="13F65672">
              <wp:simplePos x="0" y="0"/>
              <wp:positionH relativeFrom="column">
                <wp:posOffset>4562475</wp:posOffset>
              </wp:positionH>
              <wp:positionV relativeFrom="paragraph">
                <wp:posOffset>729615</wp:posOffset>
              </wp:positionV>
              <wp:extent cx="923290" cy="76200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3290" cy="7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A86F6C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Wiveton Road</w:t>
                          </w:r>
                        </w:p>
                        <w:p w14:paraId="6AC76104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Blakeney</w:t>
                          </w:r>
                        </w:p>
                        <w:p w14:paraId="7DE1CE09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Holt</w:t>
                          </w:r>
                        </w:p>
                        <w:p w14:paraId="5AAA2B93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Norfolk</w:t>
                          </w:r>
                        </w:p>
                        <w:p w14:paraId="4D568D6E" w14:textId="77777777" w:rsidR="00553574" w:rsidRPr="00C925A0" w:rsidRDefault="00553574" w:rsidP="00CE61DD">
                          <w:pPr>
                            <w:jc w:val="right"/>
                            <w:rPr>
                              <w:color w:val="7030A0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NR25 7NJ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B6D22" id="Text Box 7" o:spid="_x0000_s1031" type="#_x0000_t202" style="position:absolute;margin-left:359.25pt;margin-top:57.45pt;width:72.7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" stroked="f">
              <v:textbox>
                <w:txbxContent>
                  <w:p w14:paraId="3AA86F6C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Wiveton Road</w:t>
                    </w:r>
                  </w:p>
                  <w:p w14:paraId="6AC76104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Blakeney</w:t>
                    </w:r>
                  </w:p>
                  <w:p w14:paraId="7DE1CE09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Holt</w:t>
                    </w:r>
                  </w:p>
                  <w:p w14:paraId="5AAA2B93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Norfolk</w:t>
                    </w:r>
                  </w:p>
                  <w:p w14:paraId="4D568D6E" w14:textId="77777777" w:rsidR="00553574" w:rsidRPr="00C925A0" w:rsidRDefault="00553574" w:rsidP="00CE61DD">
                    <w:pPr>
                      <w:jc w:val="right"/>
                      <w:rPr>
                        <w:color w:val="7030A0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NR25 7NJ</w:t>
                    </w:r>
                  </w:p>
                </w:txbxContent>
              </v:textbox>
            </v:shape>
          </w:pict>
        </mc:Fallback>
      </mc:AlternateContent>
    </w:r>
    <w:r w:rsidR="00553574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5F0384" wp14:editId="1416D053">
              <wp:simplePos x="0" y="0"/>
              <wp:positionH relativeFrom="column">
                <wp:posOffset>4562475</wp:posOffset>
              </wp:positionH>
              <wp:positionV relativeFrom="paragraph">
                <wp:posOffset>729615</wp:posOffset>
              </wp:positionV>
              <wp:extent cx="923290" cy="7620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3290" cy="7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17D050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Wiveton Road</w:t>
                          </w:r>
                        </w:p>
                        <w:p w14:paraId="4C9F507F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Blakeney</w:t>
                          </w:r>
                        </w:p>
                        <w:p w14:paraId="16E00443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Holt</w:t>
                          </w:r>
                        </w:p>
                        <w:p w14:paraId="2B1035F0" w14:textId="77777777" w:rsidR="00553574" w:rsidRPr="00C925A0" w:rsidRDefault="00553574" w:rsidP="00CE61DD">
                          <w:pPr>
                            <w:jc w:val="right"/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Norfolk</w:t>
                          </w:r>
                        </w:p>
                        <w:p w14:paraId="27F2097D" w14:textId="77777777" w:rsidR="00553574" w:rsidRPr="00C925A0" w:rsidRDefault="00553574" w:rsidP="00CE61DD">
                          <w:pPr>
                            <w:jc w:val="right"/>
                            <w:rPr>
                              <w:color w:val="7030A0"/>
                            </w:rPr>
                          </w:pPr>
                          <w:r w:rsidRPr="00C925A0">
                            <w:rPr>
                              <w:rFonts w:ascii="Arial" w:hAnsi="Arial" w:cs="Arial"/>
                              <w:color w:val="7030A0"/>
                              <w:sz w:val="18"/>
                              <w:szCs w:val="16"/>
                            </w:rPr>
                            <w:t>NR25 7NJ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5F0384" id="Text Box 6" o:spid="_x0000_s1032" type="#_x0000_t202" style="position:absolute;margin-left:359.25pt;margin-top:57.45pt;width:72.7pt;height:6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" stroked="f">
              <v:textbox>
                <w:txbxContent>
                  <w:p w14:paraId="2017D050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Wiveton Road</w:t>
                    </w:r>
                  </w:p>
                  <w:p w14:paraId="4C9F507F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Blakeney</w:t>
                    </w:r>
                  </w:p>
                  <w:p w14:paraId="16E00443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Holt</w:t>
                    </w:r>
                  </w:p>
                  <w:p w14:paraId="2B1035F0" w14:textId="77777777" w:rsidR="00553574" w:rsidRPr="00C925A0" w:rsidRDefault="00553574" w:rsidP="00CE61DD">
                    <w:pPr>
                      <w:jc w:val="right"/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Norfolk</w:t>
                    </w:r>
                  </w:p>
                  <w:p w14:paraId="27F2097D" w14:textId="77777777" w:rsidR="00553574" w:rsidRPr="00C925A0" w:rsidRDefault="00553574" w:rsidP="00CE61DD">
                    <w:pPr>
                      <w:jc w:val="right"/>
                      <w:rPr>
                        <w:color w:val="7030A0"/>
                      </w:rPr>
                    </w:pPr>
                    <w:r w:rsidRPr="00C925A0">
                      <w:rPr>
                        <w:rFonts w:ascii="Arial" w:hAnsi="Arial" w:cs="Arial"/>
                        <w:color w:val="7030A0"/>
                        <w:sz w:val="18"/>
                        <w:szCs w:val="16"/>
                      </w:rPr>
                      <w:t>NR25 7NJ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61F87" w14:textId="77777777" w:rsidR="00372465" w:rsidRDefault="00372465" w:rsidP="00914FD7">
      <w:pPr>
        <w:spacing w:after="0" w:line="240" w:lineRule="auto"/>
      </w:pPr>
      <w:r>
        <w:separator/>
      </w:r>
    </w:p>
  </w:footnote>
  <w:footnote w:type="continuationSeparator" w:id="0">
    <w:p w14:paraId="14DC08A3" w14:textId="77777777" w:rsidR="00372465" w:rsidRDefault="00372465" w:rsidP="0091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6CB932" w14:textId="77777777" w:rsidR="00553574" w:rsidRDefault="00553574" w:rsidP="00BA4270">
    <w:r>
      <w:rPr>
        <w:noProof/>
        <w:lang w:eastAsia="en-GB"/>
      </w:rPr>
      <w:drawing>
        <wp:anchor distT="0" distB="0" distL="114300" distR="114300" simplePos="0" relativeHeight="251674624" behindDoc="1" locked="0" layoutInCell="1" allowOverlap="1" wp14:anchorId="2E633E3F" wp14:editId="3057D1DA">
          <wp:simplePos x="0" y="0"/>
          <wp:positionH relativeFrom="column">
            <wp:posOffset>5655310</wp:posOffset>
          </wp:positionH>
          <wp:positionV relativeFrom="paragraph">
            <wp:posOffset>47625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lsingham logo 2014 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75648" behindDoc="1" locked="0" layoutInCell="1" allowOverlap="1" wp14:anchorId="341A5F4E" wp14:editId="72C6F545">
          <wp:simplePos x="0" y="0"/>
          <wp:positionH relativeFrom="column">
            <wp:posOffset>4457700</wp:posOffset>
          </wp:positionH>
          <wp:positionV relativeFrom="paragraph">
            <wp:posOffset>47625</wp:posOffset>
          </wp:positionV>
          <wp:extent cx="791210" cy="885825"/>
          <wp:effectExtent l="0" t="0" r="8890" b="9525"/>
          <wp:wrapTight wrapText="bothSides">
            <wp:wrapPolygon edited="0">
              <wp:start x="0" y="0"/>
              <wp:lineTo x="0" y="10219"/>
              <wp:lineTo x="520" y="15329"/>
              <wp:lineTo x="8841" y="21368"/>
              <wp:lineTo x="9361" y="21368"/>
              <wp:lineTo x="11961" y="21368"/>
              <wp:lineTo x="12482" y="21368"/>
              <wp:lineTo x="20803" y="15329"/>
              <wp:lineTo x="21323" y="10219"/>
              <wp:lineTo x="21323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elling logo.gi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210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72576" behindDoc="1" locked="0" layoutInCell="1" allowOverlap="1" wp14:anchorId="55BC5246" wp14:editId="34AD2B29">
          <wp:simplePos x="0" y="0"/>
          <wp:positionH relativeFrom="column">
            <wp:posOffset>2303780</wp:posOffset>
          </wp:positionH>
          <wp:positionV relativeFrom="paragraph">
            <wp:posOffset>45085</wp:posOffset>
          </wp:positionV>
          <wp:extent cx="1628775" cy="969645"/>
          <wp:effectExtent l="0" t="0" r="9525" b="1905"/>
          <wp:wrapTight wrapText="bothSides">
            <wp:wrapPolygon edited="0">
              <wp:start x="0" y="0"/>
              <wp:lineTo x="0" y="21218"/>
              <wp:lineTo x="21474" y="21218"/>
              <wp:lineTo x="21474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lgrim Fed Logo PURPLE BGROUND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8775" cy="969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71552" behindDoc="1" locked="0" layoutInCell="1" allowOverlap="1" wp14:anchorId="725D94AA" wp14:editId="0B1D369F">
          <wp:simplePos x="0" y="0"/>
          <wp:positionH relativeFrom="column">
            <wp:posOffset>923290</wp:posOffset>
          </wp:positionH>
          <wp:positionV relativeFrom="paragraph">
            <wp:posOffset>41275</wp:posOffset>
          </wp:positionV>
          <wp:extent cx="948690" cy="971550"/>
          <wp:effectExtent l="0" t="0" r="3810" b="0"/>
          <wp:wrapTight wrapText="bothSides">
            <wp:wrapPolygon edited="0">
              <wp:start x="0" y="0"/>
              <wp:lineTo x="0" y="21176"/>
              <wp:lineTo x="21253" y="21176"/>
              <wp:lineTo x="2125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Hind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8690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70528" behindDoc="1" locked="0" layoutInCell="1" allowOverlap="1" wp14:anchorId="7AC524C9" wp14:editId="7821279B">
          <wp:simplePos x="0" y="0"/>
          <wp:positionH relativeFrom="column">
            <wp:posOffset>-19050</wp:posOffset>
          </wp:positionH>
          <wp:positionV relativeFrom="paragraph">
            <wp:posOffset>43815</wp:posOffset>
          </wp:positionV>
          <wp:extent cx="733425" cy="949960"/>
          <wp:effectExtent l="0" t="0" r="9525" b="2540"/>
          <wp:wrapTight wrapText="bothSides">
            <wp:wrapPolygon edited="0">
              <wp:start x="0" y="0"/>
              <wp:lineTo x="0" y="21225"/>
              <wp:lineTo x="21319" y="21225"/>
              <wp:lineTo x="2131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bmp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949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09A090" w14:textId="77777777" w:rsidR="00553574" w:rsidRDefault="00553574" w:rsidP="00BA4270"/>
  <w:p w14:paraId="44616F48" w14:textId="77777777" w:rsidR="00553574" w:rsidRDefault="00553574" w:rsidP="00BA4270"/>
  <w:p w14:paraId="68F6F51F" w14:textId="77777777" w:rsidR="00B331B9" w:rsidRDefault="00B331B9" w:rsidP="00B331B9">
    <w:pPr>
      <w:pStyle w:val="Header"/>
      <w:jc w:val="center"/>
      <w:rPr>
        <w:rFonts w:ascii="Calibri" w:hAnsi="Calibri" w:cs="Calibri"/>
        <w:color w:val="000000"/>
        <w:spacing w:val="3"/>
        <w:sz w:val="27"/>
        <w:szCs w:val="27"/>
        <w:shd w:val="clear" w:color="auto" w:fill="FFFFFF"/>
      </w:rPr>
    </w:pPr>
  </w:p>
  <w:p w14:paraId="6526898A" w14:textId="77777777" w:rsidR="00B331B9" w:rsidRPr="00A2647A" w:rsidRDefault="00B331B9" w:rsidP="00B331B9">
    <w:pPr>
      <w:pStyle w:val="Header"/>
      <w:jc w:val="center"/>
      <w:rPr>
        <w:i/>
        <w:color w:val="7030A0"/>
        <w:sz w:val="16"/>
      </w:rPr>
    </w:pPr>
    <w:r w:rsidRPr="00A2647A">
      <w:rPr>
        <w:rFonts w:ascii="Calibri" w:hAnsi="Calibri" w:cs="Calibri"/>
        <w:i/>
        <w:color w:val="7030A0"/>
        <w:spacing w:val="3"/>
        <w:sz w:val="20"/>
        <w:szCs w:val="27"/>
        <w:shd w:val="clear" w:color="auto" w:fill="FFFFFF"/>
      </w:rPr>
      <w:t>“As God’s children, we all play our part in making learning irresistible within our Federation communities.”</w:t>
    </w:r>
  </w:p>
  <w:p w14:paraId="127766D3" w14:textId="77777777" w:rsidR="00553574" w:rsidRPr="00A2647A" w:rsidRDefault="00553574">
    <w:pPr>
      <w:pStyle w:val="Header"/>
      <w:rPr>
        <w:i/>
        <w:color w:val="7030A0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81A74"/>
    <w:multiLevelType w:val="hybridMultilevel"/>
    <w:tmpl w:val="0F966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477CD"/>
    <w:multiLevelType w:val="hybridMultilevel"/>
    <w:tmpl w:val="68EEEF2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510"/>
    <w:rsid w:val="000049F4"/>
    <w:rsid w:val="000077B5"/>
    <w:rsid w:val="00025064"/>
    <w:rsid w:val="0002574D"/>
    <w:rsid w:val="000643D6"/>
    <w:rsid w:val="00084664"/>
    <w:rsid w:val="000D5740"/>
    <w:rsid w:val="000D7098"/>
    <w:rsid w:val="00102882"/>
    <w:rsid w:val="00125174"/>
    <w:rsid w:val="00165706"/>
    <w:rsid w:val="00171FC7"/>
    <w:rsid w:val="001A1085"/>
    <w:rsid w:val="001A5AF4"/>
    <w:rsid w:val="001B5AD9"/>
    <w:rsid w:val="001E16DE"/>
    <w:rsid w:val="00203E30"/>
    <w:rsid w:val="00221465"/>
    <w:rsid w:val="003368A5"/>
    <w:rsid w:val="00372465"/>
    <w:rsid w:val="0038665D"/>
    <w:rsid w:val="003D5167"/>
    <w:rsid w:val="003E0808"/>
    <w:rsid w:val="003E13AB"/>
    <w:rsid w:val="00442CD9"/>
    <w:rsid w:val="004810B1"/>
    <w:rsid w:val="00482FFD"/>
    <w:rsid w:val="00553574"/>
    <w:rsid w:val="00592A10"/>
    <w:rsid w:val="005936F7"/>
    <w:rsid w:val="005A5CE5"/>
    <w:rsid w:val="005B405C"/>
    <w:rsid w:val="005C41E0"/>
    <w:rsid w:val="00603344"/>
    <w:rsid w:val="0063064F"/>
    <w:rsid w:val="00643ABF"/>
    <w:rsid w:val="00697231"/>
    <w:rsid w:val="006B29AA"/>
    <w:rsid w:val="006B4E0B"/>
    <w:rsid w:val="006F56F4"/>
    <w:rsid w:val="00727CBE"/>
    <w:rsid w:val="0075245B"/>
    <w:rsid w:val="007B373E"/>
    <w:rsid w:val="007B4E64"/>
    <w:rsid w:val="0082273F"/>
    <w:rsid w:val="00842863"/>
    <w:rsid w:val="00884528"/>
    <w:rsid w:val="00886510"/>
    <w:rsid w:val="008D3BEC"/>
    <w:rsid w:val="00914FD7"/>
    <w:rsid w:val="00917E41"/>
    <w:rsid w:val="00927734"/>
    <w:rsid w:val="00965B7F"/>
    <w:rsid w:val="00973E95"/>
    <w:rsid w:val="00974BCB"/>
    <w:rsid w:val="009C5106"/>
    <w:rsid w:val="009E466A"/>
    <w:rsid w:val="009F30DD"/>
    <w:rsid w:val="00A2647A"/>
    <w:rsid w:val="00A501B7"/>
    <w:rsid w:val="00B331B9"/>
    <w:rsid w:val="00B35108"/>
    <w:rsid w:val="00B4582B"/>
    <w:rsid w:val="00B57648"/>
    <w:rsid w:val="00B8199B"/>
    <w:rsid w:val="00B9209F"/>
    <w:rsid w:val="00BA4270"/>
    <w:rsid w:val="00BD5F57"/>
    <w:rsid w:val="00C01201"/>
    <w:rsid w:val="00CE61DD"/>
    <w:rsid w:val="00D34161"/>
    <w:rsid w:val="00D3502E"/>
    <w:rsid w:val="00DD4CBC"/>
    <w:rsid w:val="00E11BD9"/>
    <w:rsid w:val="00E301D4"/>
    <w:rsid w:val="00E767F4"/>
    <w:rsid w:val="00E85E07"/>
    <w:rsid w:val="00EA43A2"/>
    <w:rsid w:val="00EB2718"/>
    <w:rsid w:val="00EE4E40"/>
    <w:rsid w:val="00EE6BC3"/>
    <w:rsid w:val="00F05888"/>
    <w:rsid w:val="00F77ABA"/>
    <w:rsid w:val="00FB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F5EF5A"/>
  <w15:docId w15:val="{DFC71AC2-AAEA-435F-A663-38850C2F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F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1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FD7"/>
  </w:style>
  <w:style w:type="paragraph" w:styleId="Footer">
    <w:name w:val="footer"/>
    <w:basedOn w:val="Normal"/>
    <w:link w:val="FooterChar"/>
    <w:uiPriority w:val="99"/>
    <w:unhideWhenUsed/>
    <w:rsid w:val="0091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FD7"/>
  </w:style>
  <w:style w:type="character" w:styleId="Hyperlink">
    <w:name w:val="Hyperlink"/>
    <w:rsid w:val="00914FD7"/>
    <w:rPr>
      <w:color w:val="0000FF"/>
      <w:u w:val="single"/>
    </w:rPr>
  </w:style>
  <w:style w:type="paragraph" w:styleId="NoSpacing">
    <w:name w:val="No Spacing"/>
    <w:uiPriority w:val="1"/>
    <w:qFormat/>
    <w:rsid w:val="001B5AD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86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7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ichardcartar@icloud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Documents\Custom%20Office%20Templates\Federation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BD40CA187FB94598A1D2DE2302C188" ma:contentTypeVersion="4" ma:contentTypeDescription="Create a new document." ma:contentTypeScope="" ma:versionID="bcab944d75448bdfcba6c930209606ae">
  <xsd:schema xmlns:xsd="http://www.w3.org/2001/XMLSchema" xmlns:xs="http://www.w3.org/2001/XMLSchema" xmlns:p="http://schemas.microsoft.com/office/2006/metadata/properties" xmlns:ns3="4b0f3f8d-0d0d-4ab7-87c0-04e552aa6829" targetNamespace="http://schemas.microsoft.com/office/2006/metadata/properties" ma:root="true" ma:fieldsID="382b18a49f593f898098a8aed6e2c7db" ns3:_="">
    <xsd:import namespace="4b0f3f8d-0d0d-4ab7-87c0-04e552aa68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f3f8d-0d0d-4ab7-87c0-04e552aa68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72821-6E84-45C6-AF66-FFF0D1C3F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f3f8d-0d0d-4ab7-87c0-04e552aa68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299BA5-7900-4535-91DF-6241E7F158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409338-0C12-479C-B971-C293F9A9F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C5541F-C52A-4E04-B230-603E49CD8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Federation letter head</Template>
  <TotalTime>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Norfolk County Council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Head - Blakeney Church of England Voluntary Aided Primary School</cp:lastModifiedBy>
  <cp:revision>2</cp:revision>
  <cp:lastPrinted>2016-10-03T08:48:00Z</cp:lastPrinted>
  <dcterms:created xsi:type="dcterms:W3CDTF">2022-02-04T11:59:00Z</dcterms:created>
  <dcterms:modified xsi:type="dcterms:W3CDTF">2022-02-04T11:59:00Z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0x010100D0BD40CA187FB94598A1D2DE2302C188</vt:lpwstr>
  </property>
</Properties>
</file>